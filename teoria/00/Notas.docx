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E619" w14:textId="7E25898A" w:rsidR="00807843" w:rsidRDefault="00941B22" w:rsidP="00941B22">
      <w:pPr>
        <w:pStyle w:val="Heading1"/>
      </w:pPr>
      <w:r>
        <w:t>Notas Modelo Cosmológico Estándar</w:t>
      </w:r>
    </w:p>
    <w:p w14:paraId="6C0FDB49" w14:textId="375C5FBB" w:rsidR="00941B22" w:rsidRDefault="00941B22">
      <w:r>
        <w:br w:type="page"/>
      </w:r>
    </w:p>
    <w:p w14:paraId="6DD150A3" w14:textId="120F76E7" w:rsidR="00941B22" w:rsidRDefault="00941B22">
      <w:r>
        <w:lastRenderedPageBreak/>
        <w:br w:type="page"/>
      </w:r>
    </w:p>
    <w:p w14:paraId="76512ECB" w14:textId="237D0866" w:rsidR="00941B22" w:rsidRDefault="00941B22">
      <w:r>
        <w:lastRenderedPageBreak/>
        <w:br w:type="page"/>
      </w:r>
    </w:p>
    <w:p w14:paraId="0EB8050D" w14:textId="44A68EF3" w:rsidR="00941B22" w:rsidRDefault="00941B22">
      <w:r>
        <w:lastRenderedPageBreak/>
        <w:br w:type="page"/>
      </w:r>
    </w:p>
    <w:p w14:paraId="44C6E834" w14:textId="1DC6EA42" w:rsidR="00941B22" w:rsidRDefault="00941B22">
      <w:r>
        <w:lastRenderedPageBreak/>
        <w:br w:type="page"/>
      </w:r>
    </w:p>
    <w:p w14:paraId="7315B7DF" w14:textId="233BD44F" w:rsidR="00941B22" w:rsidRDefault="00941B22">
      <w:r>
        <w:lastRenderedPageBreak/>
        <w:br w:type="page"/>
      </w:r>
    </w:p>
    <w:p w14:paraId="494C9C90" w14:textId="1B1F0D31" w:rsidR="00941B22" w:rsidRDefault="00941B22">
      <w:r>
        <w:lastRenderedPageBreak/>
        <w:br w:type="page"/>
      </w:r>
    </w:p>
    <w:p w14:paraId="1149D237" w14:textId="58125169" w:rsidR="00941B22" w:rsidRDefault="00941B22">
      <w:r>
        <w:lastRenderedPageBreak/>
        <w:br w:type="page"/>
      </w:r>
    </w:p>
    <w:p w14:paraId="51CA0348" w14:textId="4DECCEB3" w:rsidR="00941B22" w:rsidRDefault="00941B22">
      <w:r>
        <w:lastRenderedPageBreak/>
        <w:br w:type="page"/>
      </w:r>
    </w:p>
    <w:p w14:paraId="10C2984D" w14:textId="14596B56" w:rsidR="00941B22" w:rsidRDefault="00941B22">
      <w:r>
        <w:lastRenderedPageBreak/>
        <w:br w:type="page"/>
      </w:r>
    </w:p>
    <w:p w14:paraId="45777FE8" w14:textId="77777777" w:rsidR="00941B22" w:rsidRPr="00941B22" w:rsidRDefault="00941B22" w:rsidP="00941B22"/>
    <w:sectPr w:rsidR="00941B22" w:rsidRPr="00941B22">
      <w:footerReference w:type="default" r:id="rId7"/>
      <w:pgSz w:w="11907" w:h="16839" w:code="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1E548" w14:textId="77777777" w:rsidR="00153288" w:rsidRDefault="00153288">
      <w:r>
        <w:separator/>
      </w:r>
    </w:p>
    <w:p w14:paraId="2E85D30C" w14:textId="77777777" w:rsidR="00153288" w:rsidRDefault="00153288"/>
  </w:endnote>
  <w:endnote w:type="continuationSeparator" w:id="0">
    <w:p w14:paraId="5D434AEE" w14:textId="77777777" w:rsidR="00153288" w:rsidRDefault="00153288">
      <w:r>
        <w:continuationSeparator/>
      </w:r>
    </w:p>
    <w:p w14:paraId="799E774E" w14:textId="77777777" w:rsidR="00153288" w:rsidRDefault="001532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E63D90" w14:textId="77777777" w:rsidR="00807843" w:rsidRDefault="000F312B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0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8A8C2" w14:textId="77777777" w:rsidR="00153288" w:rsidRDefault="00153288">
      <w:r>
        <w:separator/>
      </w:r>
    </w:p>
    <w:p w14:paraId="49FF034D" w14:textId="77777777" w:rsidR="00153288" w:rsidRDefault="00153288"/>
  </w:footnote>
  <w:footnote w:type="continuationSeparator" w:id="0">
    <w:p w14:paraId="2DD3E79B" w14:textId="77777777" w:rsidR="00153288" w:rsidRDefault="00153288">
      <w:r>
        <w:continuationSeparator/>
      </w:r>
    </w:p>
    <w:p w14:paraId="3568F1BD" w14:textId="77777777" w:rsidR="00153288" w:rsidRDefault="0015328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33756787">
    <w:abstractNumId w:val="1"/>
  </w:num>
  <w:num w:numId="2" w16cid:durableId="2028483038">
    <w:abstractNumId w:val="0"/>
  </w:num>
  <w:num w:numId="3" w16cid:durableId="1434284577">
    <w:abstractNumId w:val="2"/>
  </w:num>
  <w:num w:numId="4" w16cid:durableId="659817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B22"/>
    <w:rsid w:val="000F312B"/>
    <w:rsid w:val="00104200"/>
    <w:rsid w:val="00153288"/>
    <w:rsid w:val="00807843"/>
    <w:rsid w:val="009023A8"/>
    <w:rsid w:val="0094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740AE8C"/>
  <w15:chartTrackingRefBased/>
  <w15:docId w15:val="{2FF5394D-66D7-A445-996D-60159220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ortiz/Library/Containers/com.microsoft.Word/Data/Library/Application%20Support/Microsoft/Office/16.0/DTS/en-GB%7b3A24A96C-77AB-B043-A999-179FE087E75C%7d/%7b013C5C52-BE48-F949-B9AF-4CBC370F5A1A%7dtf10002086_mac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976fa30-1907-4356-8241-62ea5e1c0256}" enabled="1" method="Standard" siteId="{9a5cacd0-2bef-4dd7-ac5c-7ebe1f54f49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2</TotalTime>
  <Pages>11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Inaki Ortiz De Landaluce</cp:lastModifiedBy>
  <cp:revision>1</cp:revision>
  <dcterms:created xsi:type="dcterms:W3CDTF">2026-02-04T09:32:00Z</dcterms:created>
  <dcterms:modified xsi:type="dcterms:W3CDTF">2026-02-04T09:45:00Z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